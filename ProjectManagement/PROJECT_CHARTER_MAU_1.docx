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6EC" w:rsidRPr="005649A3" w:rsidRDefault="00AE397D" w:rsidP="00AE397D">
      <w:pPr>
        <w:ind w:left="2880"/>
        <w:outlineLvl w:val="0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5649A3">
        <w:rPr>
          <w:rFonts w:ascii="Times New Roman" w:hAnsi="Times New Roman" w:cs="Times New Roman"/>
          <w:b/>
          <w:noProof/>
          <w:color w:val="808080" w:themeColor="background1" w:themeShade="80"/>
          <w:sz w:val="26"/>
          <w:szCs w:val="26"/>
        </w:rPr>
        <w:t xml:space="preserve">     </w:t>
      </w:r>
      <w:r w:rsidR="00B74ED5" w:rsidRPr="005649A3">
        <w:rPr>
          <w:rFonts w:ascii="Times New Roman" w:hAnsi="Times New Roman" w:cs="Times New Roman"/>
          <w:b/>
          <w:noProof/>
          <w:sz w:val="26"/>
          <w:szCs w:val="26"/>
          <w:highlight w:val="yellow"/>
          <w:u w:val="single"/>
        </w:rPr>
        <w:t>PROJECT CHARTER TEMPLATE</w:t>
      </w:r>
      <w:r w:rsidR="00B74ED5" w:rsidRPr="005649A3">
        <w:rPr>
          <w:rFonts w:ascii="Times New Roman" w:hAnsi="Times New Roman" w:cs="Times New Roman"/>
          <w:b/>
          <w:noProof/>
          <w:sz w:val="26"/>
          <w:szCs w:val="26"/>
          <w:u w:val="single"/>
        </w:rPr>
        <w:t xml:space="preserve"> </w:t>
      </w:r>
    </w:p>
    <w:tbl>
      <w:tblPr>
        <w:tblStyle w:val="TableGrid"/>
        <w:tblpPr w:leftFromText="180" w:rightFromText="180" w:vertAnchor="page" w:horzAnchor="margin" w:tblpY="913"/>
        <w:tblW w:w="0" w:type="auto"/>
        <w:tblLook w:val="04A0" w:firstRow="1" w:lastRow="0" w:firstColumn="1" w:lastColumn="0" w:noHBand="0" w:noVBand="1"/>
      </w:tblPr>
      <w:tblGrid>
        <w:gridCol w:w="2515"/>
        <w:gridCol w:w="8851"/>
      </w:tblGrid>
      <w:tr w:rsidR="009A2B94" w:rsidRPr="005649A3" w:rsidTr="00AE397D">
        <w:trPr>
          <w:trHeight w:val="432"/>
        </w:trPr>
        <w:tc>
          <w:tcPr>
            <w:tcW w:w="11366" w:type="dxa"/>
            <w:gridSpan w:val="2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00B050"/>
            <w:vAlign w:val="center"/>
          </w:tcPr>
          <w:p w:rsidR="009A2B94" w:rsidRPr="005649A3" w:rsidRDefault="002C7EFF" w:rsidP="00B74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color w:val="FFFFFF" w:themeColor="background1"/>
                <w:sz w:val="26"/>
                <w:szCs w:val="26"/>
              </w:rPr>
              <w:t>THÔNG TIN TỔNG QUAN DỰ ÁN</w:t>
            </w:r>
          </w:p>
        </w:tc>
      </w:tr>
      <w:tr w:rsidR="00840563" w:rsidRPr="005649A3" w:rsidTr="00B74ED5">
        <w:trPr>
          <w:trHeight w:val="317"/>
        </w:trPr>
        <w:tc>
          <w:tcPr>
            <w:tcW w:w="2515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840563" w:rsidRPr="005649A3" w:rsidRDefault="002C7EFF" w:rsidP="00B74ED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8851" w:type="dxa"/>
            <w:tcBorders>
              <w:top w:val="single" w:sz="4" w:space="0" w:color="000000" w:themeColor="text1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840563" w:rsidRPr="005649A3" w:rsidRDefault="00E14060" w:rsidP="0004322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DỰ ÁN XÂY DỰNG </w:t>
            </w:r>
            <w:r w:rsidR="00043227">
              <w:rPr>
                <w:rFonts w:ascii="Times New Roman" w:hAnsi="Times New Roman" w:cs="Times New Roman"/>
                <w:b/>
                <w:sz w:val="26"/>
                <w:szCs w:val="26"/>
              </w:rPr>
              <w:t>WEBSITE</w:t>
            </w: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QUẢN LÝ </w:t>
            </w:r>
            <w:r w:rsidR="00AE4CD7">
              <w:rPr>
                <w:rFonts w:ascii="Times New Roman" w:hAnsi="Times New Roman" w:cs="Times New Roman"/>
                <w:b/>
                <w:sz w:val="26"/>
                <w:szCs w:val="26"/>
              </w:rPr>
              <w:t>SHOP QUẦ</w:t>
            </w:r>
            <w:r w:rsidR="00043227">
              <w:rPr>
                <w:rFonts w:ascii="Times New Roman" w:hAnsi="Times New Roman" w:cs="Times New Roman"/>
                <w:b/>
                <w:sz w:val="26"/>
                <w:szCs w:val="26"/>
              </w:rPr>
              <w:t>N ÁO YAMI</w:t>
            </w:r>
          </w:p>
        </w:tc>
      </w:tr>
      <w:tr w:rsidR="00840563" w:rsidRPr="005649A3" w:rsidTr="00B74ED5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840563" w:rsidRPr="005649A3" w:rsidRDefault="00A036F5" w:rsidP="00B74ED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Nhà tài trợ dự</w:t>
            </w:r>
            <w:r w:rsidR="002C7EFF"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án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840563" w:rsidRPr="005649A3" w:rsidRDefault="00A9580D" w:rsidP="00E1406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Sunlight</w:t>
            </w:r>
          </w:p>
        </w:tc>
      </w:tr>
      <w:tr w:rsidR="000B0013" w:rsidRPr="005649A3" w:rsidTr="00B74ED5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0B0013" w:rsidRPr="005649A3" w:rsidRDefault="000B0013" w:rsidP="00B74ED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Nhóm thực hiện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0B0013" w:rsidRPr="005649A3" w:rsidRDefault="00AE4CD7" w:rsidP="000B0013">
            <w:pPr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Nhóm QLDAPM2</w:t>
            </w:r>
          </w:p>
        </w:tc>
      </w:tr>
      <w:tr w:rsidR="00840563" w:rsidRPr="005649A3" w:rsidTr="00B74ED5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840563" w:rsidRPr="005649A3" w:rsidRDefault="00A036F5" w:rsidP="00B74ED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Quản lý dự</w:t>
            </w:r>
            <w:r w:rsidR="002C7EFF"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án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840563" w:rsidRPr="005649A3" w:rsidRDefault="00AE4CD7" w:rsidP="00B74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Nhóm QLDAPM2</w:t>
            </w:r>
          </w:p>
        </w:tc>
      </w:tr>
      <w:tr w:rsidR="009A2B94" w:rsidRPr="005649A3" w:rsidTr="00B74ED5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840563" w:rsidRPr="005649A3" w:rsidRDefault="002C7EFF" w:rsidP="002C7EF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Email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840563" w:rsidRPr="005649A3" w:rsidRDefault="00AE4CD7" w:rsidP="00B74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tranminhhuy</w:t>
            </w:r>
            <w:r w:rsidR="00E14060" w:rsidRPr="005649A3">
              <w:rPr>
                <w:rFonts w:ascii="Times New Roman" w:hAnsi="Times New Roman" w:cs="Times New Roman"/>
                <w:sz w:val="26"/>
                <w:szCs w:val="26"/>
              </w:rPr>
              <w:t>@gmail.com</w:t>
            </w:r>
          </w:p>
        </w:tc>
      </w:tr>
      <w:tr w:rsidR="00D7063F" w:rsidRPr="005649A3" w:rsidTr="004F12E2">
        <w:trPr>
          <w:trHeight w:val="644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D7063F" w:rsidRPr="005649A3" w:rsidRDefault="00D7063F" w:rsidP="00B43AE0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Lịch trình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D7063F" w:rsidRPr="005649A3" w:rsidRDefault="00D7063F" w:rsidP="00B74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bắt đầ</w:t>
            </w:r>
            <w:r w:rsidR="008669BB">
              <w:rPr>
                <w:rFonts w:ascii="Times New Roman" w:hAnsi="Times New Roman" w:cs="Times New Roman"/>
                <w:sz w:val="26"/>
                <w:szCs w:val="26"/>
              </w:rPr>
              <w:t>u:1</w:t>
            </w:r>
            <w:r w:rsidR="000E0568">
              <w:rPr>
                <w:rFonts w:ascii="Times New Roman" w:hAnsi="Times New Roman" w:cs="Times New Roman"/>
                <w:sz w:val="26"/>
                <w:szCs w:val="26"/>
              </w:rPr>
              <w:t>/3</w:t>
            </w: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/2023</w:t>
            </w:r>
          </w:p>
          <w:p w:rsidR="00D7063F" w:rsidRDefault="00D7063F" w:rsidP="004F12E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Ngày kết thúc:</w:t>
            </w:r>
            <w:r w:rsidR="000E0568">
              <w:rPr>
                <w:rFonts w:ascii="Times New Roman" w:hAnsi="Times New Roman" w:cs="Times New Roman"/>
                <w:sz w:val="26"/>
                <w:szCs w:val="26"/>
              </w:rPr>
              <w:t>28/4</w:t>
            </w: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/2023</w:t>
            </w:r>
          </w:p>
          <w:p w:rsidR="00D7063F" w:rsidRDefault="00D7063F" w:rsidP="00D7063F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7063F">
              <w:rPr>
                <w:rFonts w:ascii="Times New Roman" w:hAnsi="Times New Roman" w:cs="Times New Roman"/>
                <w:b/>
                <w:sz w:val="26"/>
                <w:szCs w:val="26"/>
              </w:rPr>
              <w:t>Các mốc đánh giá chính:</w:t>
            </w:r>
          </w:p>
          <w:p w:rsidR="00814B49" w:rsidRPr="00814B49" w:rsidRDefault="00814B49" w:rsidP="00814B49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814B49">
              <w:rPr>
                <w:rFonts w:ascii="Times New Roman" w:hAnsi="Times New Roman" w:cs="Times New Roman"/>
                <w:sz w:val="26"/>
                <w:szCs w:val="26"/>
              </w:rPr>
              <w:t>Xác định team dự</w:t>
            </w:r>
            <w:r w:rsidR="0075512D">
              <w:rPr>
                <w:rFonts w:ascii="Times New Roman" w:hAnsi="Times New Roman" w:cs="Times New Roman"/>
                <w:sz w:val="26"/>
                <w:szCs w:val="26"/>
              </w:rPr>
              <w:t xml:space="preserve"> án: 1/3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/2023</w:t>
            </w:r>
          </w:p>
          <w:p w:rsidR="00D7063F" w:rsidRPr="00D7063F" w:rsidRDefault="00D7063F" w:rsidP="00D7063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7063F">
              <w:rPr>
                <w:rFonts w:ascii="Times New Roman" w:hAnsi="Times New Roman" w:cs="Times New Roman"/>
                <w:sz w:val="26"/>
                <w:szCs w:val="26"/>
              </w:rPr>
              <w:t>Kế hoạch dự</w:t>
            </w:r>
            <w:r w:rsidR="0075512D">
              <w:rPr>
                <w:rFonts w:ascii="Times New Roman" w:hAnsi="Times New Roman" w:cs="Times New Roman"/>
                <w:sz w:val="26"/>
                <w:szCs w:val="26"/>
              </w:rPr>
              <w:t xml:space="preserve"> án: 2/3</w:t>
            </w: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/2023</w:t>
            </w:r>
          </w:p>
          <w:p w:rsidR="00D7063F" w:rsidRPr="00D7063F" w:rsidRDefault="00D7063F" w:rsidP="00D7063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7063F">
              <w:rPr>
                <w:rFonts w:ascii="Times New Roman" w:hAnsi="Times New Roman" w:cs="Times New Roman"/>
                <w:sz w:val="26"/>
                <w:szCs w:val="26"/>
              </w:rPr>
              <w:t>Kế hoạch kiểm thử</w:t>
            </w:r>
            <w:r w:rsidR="0075512D">
              <w:rPr>
                <w:rFonts w:ascii="Times New Roman" w:hAnsi="Times New Roman" w:cs="Times New Roman"/>
                <w:sz w:val="26"/>
                <w:szCs w:val="26"/>
              </w:rPr>
              <w:t>: 3/3</w:t>
            </w: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/2023</w:t>
            </w:r>
          </w:p>
          <w:p w:rsidR="00D7063F" w:rsidRPr="00D7063F" w:rsidRDefault="00D7063F" w:rsidP="00D7063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7063F">
              <w:rPr>
                <w:rFonts w:ascii="Times New Roman" w:hAnsi="Times New Roman" w:cs="Times New Roman"/>
                <w:sz w:val="26"/>
                <w:szCs w:val="26"/>
              </w:rPr>
              <w:t>Kế hoạch quản lý thay đổ</w:t>
            </w:r>
            <w:r w:rsidR="0075512D">
              <w:rPr>
                <w:rFonts w:ascii="Times New Roman" w:hAnsi="Times New Roman" w:cs="Times New Roman"/>
                <w:sz w:val="26"/>
                <w:szCs w:val="26"/>
              </w:rPr>
              <w:t>i: 5/3/</w:t>
            </w: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2023</w:t>
            </w:r>
          </w:p>
          <w:p w:rsidR="00D7063F" w:rsidRPr="00D7063F" w:rsidRDefault="00D7063F" w:rsidP="00D7063F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D7063F">
              <w:rPr>
                <w:rFonts w:ascii="Times New Roman" w:hAnsi="Times New Roman" w:cs="Times New Roman"/>
                <w:sz w:val="26"/>
                <w:szCs w:val="26"/>
              </w:rPr>
              <w:t>Tài liệu đào tạo và hướng dẫ</w:t>
            </w:r>
            <w:r w:rsidR="00F957D8">
              <w:rPr>
                <w:rFonts w:ascii="Times New Roman" w:hAnsi="Times New Roman" w:cs="Times New Roman"/>
                <w:sz w:val="26"/>
                <w:szCs w:val="26"/>
              </w:rPr>
              <w:t>n: 3</w:t>
            </w: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/2023</w:t>
            </w:r>
          </w:p>
        </w:tc>
      </w:tr>
      <w:tr w:rsidR="00840563" w:rsidRPr="005649A3" w:rsidTr="00B74ED5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840563" w:rsidRPr="005649A3" w:rsidRDefault="00A036F5" w:rsidP="00B74ED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Tổ</w:t>
            </w:r>
            <w:r w:rsidR="002C7EFF"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ng chi phí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auto"/>
            <w:vAlign w:val="center"/>
          </w:tcPr>
          <w:p w:rsidR="00840563" w:rsidRPr="005649A3" w:rsidRDefault="00EE3C2C" w:rsidP="00B74ED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16,070,000 VNĐ</w:t>
            </w:r>
          </w:p>
        </w:tc>
      </w:tr>
    </w:tbl>
    <w:p w:rsidR="005649A3" w:rsidRPr="005649A3" w:rsidRDefault="005649A3" w:rsidP="000D44FD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5"/>
        <w:gridCol w:w="8851"/>
      </w:tblGrid>
      <w:tr w:rsidR="000E3154" w:rsidRPr="005649A3" w:rsidTr="00AE397D">
        <w:trPr>
          <w:trHeight w:val="432"/>
        </w:trPr>
        <w:tc>
          <w:tcPr>
            <w:tcW w:w="11366" w:type="dxa"/>
            <w:gridSpan w:val="2"/>
            <w:shd w:val="clear" w:color="auto" w:fill="00B050"/>
            <w:vAlign w:val="center"/>
          </w:tcPr>
          <w:p w:rsidR="000E3154" w:rsidRPr="005649A3" w:rsidRDefault="00031D97" w:rsidP="000E3154">
            <w:pPr>
              <w:rPr>
                <w:rFonts w:ascii="Times New Roman" w:hAnsi="Times New Roman" w:cs="Times New Roman"/>
                <w:b/>
                <w:color w:val="FFFFFF" w:themeColor="background1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color w:val="FFFFFF" w:themeColor="background1"/>
                <w:sz w:val="26"/>
                <w:szCs w:val="26"/>
              </w:rPr>
              <w:t>CHI TIẾT DỰ ÁN</w:t>
            </w:r>
          </w:p>
        </w:tc>
      </w:tr>
      <w:tr w:rsidR="000E3154" w:rsidRPr="005649A3" w:rsidTr="007E2F1E">
        <w:trPr>
          <w:trHeight w:val="317"/>
        </w:trPr>
        <w:tc>
          <w:tcPr>
            <w:tcW w:w="2515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0E3154" w:rsidRPr="005649A3" w:rsidRDefault="006920AF" w:rsidP="006302FF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Mô tả</w:t>
            </w:r>
            <w:r w:rsidR="00031D97"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dự án</w:t>
            </w:r>
          </w:p>
        </w:tc>
        <w:tc>
          <w:tcPr>
            <w:tcW w:w="8851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0E3154" w:rsidRPr="005649A3" w:rsidRDefault="00522655" w:rsidP="00814B4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050A48" w:rsidRPr="00050A48">
              <w:rPr>
                <w:rFonts w:ascii="Times New Roman" w:hAnsi="Times New Roman" w:cs="Times New Roman"/>
                <w:sz w:val="26"/>
                <w:szCs w:val="26"/>
              </w:rPr>
              <w:t>hông qua web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site</w:t>
            </w:r>
            <w:r w:rsidR="00050A48" w:rsidRPr="00050A48">
              <w:rPr>
                <w:rFonts w:ascii="Times New Roman" w:hAnsi="Times New Roman" w:cs="Times New Roman"/>
                <w:sz w:val="26"/>
                <w:szCs w:val="26"/>
              </w:rPr>
              <w:t xml:space="preserve"> này người dùng có thể tiếp cận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 w:rsidR="00050A48" w:rsidRPr="00050A48">
              <w:rPr>
                <w:rFonts w:ascii="Times New Roman" w:hAnsi="Times New Roman" w:cs="Times New Roman"/>
                <w:sz w:val="26"/>
                <w:szCs w:val="26"/>
              </w:rPr>
              <w:t xml:space="preserve"> chỉ với những thao tác đơn giản trên</w:t>
            </w:r>
            <w:r w:rsidR="00050A48">
              <w:rPr>
                <w:rFonts w:ascii="Times New Roman" w:hAnsi="Times New Roman" w:cs="Times New Roman"/>
                <w:sz w:val="26"/>
                <w:szCs w:val="26"/>
              </w:rPr>
              <w:t xml:space="preserve"> các thiết bị điện tử:</w:t>
            </w:r>
            <w:r w:rsidR="00050A48" w:rsidRPr="00050A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50A48">
              <w:rPr>
                <w:rFonts w:ascii="Times New Roman" w:hAnsi="Times New Roman" w:cs="Times New Roman"/>
                <w:sz w:val="26"/>
                <w:szCs w:val="26"/>
              </w:rPr>
              <w:t>laptop, smatphone, …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V</w:t>
            </w:r>
            <w:r w:rsidR="00050A48">
              <w:rPr>
                <w:rFonts w:ascii="Times New Roman" w:hAnsi="Times New Roman" w:cs="Times New Roman"/>
                <w:sz w:val="26"/>
                <w:szCs w:val="26"/>
              </w:rPr>
              <w:t>ới điều kiện là</w:t>
            </w:r>
            <w:r w:rsidR="00050A48" w:rsidRPr="00050A4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50A48">
              <w:rPr>
                <w:rFonts w:ascii="Times New Roman" w:hAnsi="Times New Roman" w:cs="Times New Roman"/>
                <w:sz w:val="26"/>
                <w:szCs w:val="26"/>
              </w:rPr>
              <w:t>chỉ cần có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kết nối</w:t>
            </w:r>
            <w:r w:rsidR="00050A48" w:rsidRPr="00050A48">
              <w:rPr>
                <w:rFonts w:ascii="Times New Roman" w:hAnsi="Times New Roman" w:cs="Times New Roman"/>
                <w:sz w:val="26"/>
                <w:szCs w:val="26"/>
              </w:rPr>
              <w:t xml:space="preserve"> Internet </w:t>
            </w:r>
            <w:r w:rsidR="00050A48">
              <w:rPr>
                <w:rFonts w:ascii="Times New Roman" w:hAnsi="Times New Roman" w:cs="Times New Roman"/>
                <w:sz w:val="26"/>
                <w:szCs w:val="26"/>
              </w:rPr>
              <w:t>thì khách hàng</w:t>
            </w:r>
            <w:r w:rsidR="00050A48" w:rsidRPr="00050A48">
              <w:rPr>
                <w:rFonts w:ascii="Times New Roman" w:hAnsi="Times New Roman" w:cs="Times New Roman"/>
                <w:sz w:val="26"/>
                <w:szCs w:val="26"/>
              </w:rPr>
              <w:t xml:space="preserve"> sẽ có tận tay những </w:t>
            </w:r>
            <w:r w:rsidR="00050A48">
              <w:rPr>
                <w:rFonts w:ascii="Times New Roman" w:hAnsi="Times New Roman" w:cs="Times New Roman"/>
                <w:sz w:val="26"/>
                <w:szCs w:val="26"/>
              </w:rPr>
              <w:t>sản phẩm</w:t>
            </w:r>
            <w:r w:rsidR="00050A48" w:rsidRPr="00050A48">
              <w:rPr>
                <w:rFonts w:ascii="Times New Roman" w:hAnsi="Times New Roman" w:cs="Times New Roman"/>
                <w:sz w:val="26"/>
                <w:szCs w:val="26"/>
              </w:rPr>
              <w:t xml:space="preserve"> mình cần mà không phải mất nhiều thời gian</w:t>
            </w:r>
            <w:r w:rsidR="00050A48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đồng thời</w:t>
            </w:r>
            <w:r w:rsidR="00050A48">
              <w:rPr>
                <w:rFonts w:ascii="Times New Roman" w:hAnsi="Times New Roman" w:cs="Times New Roman"/>
                <w:sz w:val="26"/>
                <w:szCs w:val="26"/>
              </w:rPr>
              <w:t xml:space="preserve"> hạn chế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tiếp xúc trực tiế</w:t>
            </w:r>
            <w:r w:rsidR="00814B49">
              <w:rPr>
                <w:rFonts w:ascii="Times New Roman" w:hAnsi="Times New Roman" w:cs="Times New Roman"/>
                <w:sz w:val="26"/>
                <w:szCs w:val="26"/>
              </w:rPr>
              <w:t>p.</w:t>
            </w:r>
          </w:p>
        </w:tc>
      </w:tr>
      <w:tr w:rsidR="00A9580D" w:rsidRPr="005649A3" w:rsidTr="001246DC">
        <w:trPr>
          <w:trHeight w:val="317"/>
        </w:trPr>
        <w:tc>
          <w:tcPr>
            <w:tcW w:w="2515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Kiến thức nền</w:t>
            </w:r>
          </w:p>
        </w:tc>
        <w:tc>
          <w:tcPr>
            <w:tcW w:w="8851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bottom"/>
          </w:tcPr>
          <w:p w:rsidR="00A9580D" w:rsidRPr="00A9580D" w:rsidRDefault="00A9580D" w:rsidP="00A9580D">
            <w:pPr>
              <w:spacing w:line="243" w:lineRule="exact"/>
              <w:rPr>
                <w:rFonts w:ascii="Times New Roman" w:hAnsi="Times New Roman" w:cs="Times New Roman"/>
                <w:sz w:val="26"/>
                <w:szCs w:val="26"/>
              </w:rPr>
            </w:pPr>
            <w:r w:rsidRPr="00A9580D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r w:rsidRPr="00A9580D">
              <w:rPr>
                <w:rFonts w:ascii="Times New Roman" w:hAnsi="Times New Roman" w:cs="Times New Roman"/>
                <w:sz w:val="26"/>
                <w:szCs w:val="26"/>
              </w:rPr>
              <w:t xml:space="preserve"> viên phải được đào tạo chính thức theo công ty.</w:t>
            </w:r>
          </w:p>
        </w:tc>
      </w:tr>
      <w:tr w:rsidR="00A9580D" w:rsidRPr="005649A3" w:rsidTr="00D2268E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Phạm vi dữ liệu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A9580D" w:rsidRPr="005649A3" w:rsidRDefault="00A9580D" w:rsidP="00043227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Mã sản phẩm</w:t>
            </w: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="00043227">
              <w:rPr>
                <w:rFonts w:ascii="Times New Roman" w:hAnsi="Times New Roman" w:cs="Times New Roman"/>
                <w:sz w:val="26"/>
                <w:szCs w:val="26"/>
              </w:rPr>
              <w:t xml:space="preserve"> tên sản phẩm,</w:t>
            </w: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giá sản phẩm,</w:t>
            </w:r>
            <w:r w:rsidR="00043227">
              <w:rPr>
                <w:rFonts w:ascii="Times New Roman" w:hAnsi="Times New Roman" w:cs="Times New Roman"/>
                <w:sz w:val="26"/>
                <w:szCs w:val="26"/>
              </w:rPr>
              <w:t xml:space="preserve"> phân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loại sản phẩm</w:t>
            </w:r>
            <w:r w:rsidR="00F81CA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9580D" w:rsidRPr="005649A3" w:rsidTr="00D2268E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A9580D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Quy trình ra quyết định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A9580D" w:rsidRDefault="00A9580D" w:rsidP="00A9580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9580D">
              <w:rPr>
                <w:rFonts w:ascii="Times New Roman" w:hAnsi="Times New Roman" w:cs="Times New Roman"/>
                <w:sz w:val="26"/>
                <w:szCs w:val="26"/>
              </w:rPr>
              <w:t>Team triển khai có quyền ra quyết định trong dự án. Các quyết định quan trọng và chủ chốt sẽ được nhà tài trợ quyết định.</w:t>
            </w:r>
          </w:p>
        </w:tc>
      </w:tr>
      <w:tr w:rsidR="00A9580D" w:rsidRPr="005649A3" w:rsidTr="007E2F1E">
        <w:trPr>
          <w:trHeight w:val="317"/>
        </w:trPr>
        <w:tc>
          <w:tcPr>
            <w:tcW w:w="2515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Mục tiêu dự án</w:t>
            </w:r>
          </w:p>
        </w:tc>
        <w:tc>
          <w:tcPr>
            <w:tcW w:w="8851" w:type="dxa"/>
            <w:tcBorders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A9580D" w:rsidRPr="005649A3" w:rsidRDefault="00A9580D" w:rsidP="00A9580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Hệ thống đăng nhập phải an toàn và bảo mật</w:t>
            </w:r>
            <w:r w:rsidR="005848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Chức năng tìm kiếm đa dạng, dễ dàng</w:t>
            </w:r>
            <w:r w:rsidR="005848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Tránh sai sót đến mức thấp nhất có thể</w:t>
            </w:r>
            <w:r w:rsidR="005848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043227" w:rsidRDefault="00043227" w:rsidP="0004322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043227">
              <w:rPr>
                <w:rFonts w:ascii="Times New Roman" w:hAnsi="Times New Roman" w:cs="Times New Roman"/>
                <w:sz w:val="26"/>
                <w:szCs w:val="26"/>
              </w:rPr>
              <w:t xml:space="preserve">Giao diện đơn giản, dễ nhìn, dễ sử dụng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đối với</w:t>
            </w:r>
            <w:r w:rsidRPr="00043227">
              <w:rPr>
                <w:rFonts w:ascii="Times New Roman" w:hAnsi="Times New Roman" w:cs="Times New Roman"/>
                <w:sz w:val="26"/>
                <w:szCs w:val="26"/>
              </w:rPr>
              <w:t xml:space="preserve"> mọi đối tượng</w:t>
            </w:r>
            <w:r w:rsidR="005848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043227" w:rsidRPr="00043227" w:rsidRDefault="00043227" w:rsidP="00043227">
            <w:pPr>
              <w:pStyle w:val="ListParagraph"/>
              <w:numPr>
                <w:ilvl w:val="0"/>
                <w:numId w:val="3"/>
              </w:numPr>
              <w:shd w:val="clear" w:color="auto" w:fill="FFFFFF"/>
              <w:spacing w:after="75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Dễ c</w:t>
            </w:r>
            <w:r w:rsidRPr="00043227">
              <w:rPr>
                <w:rFonts w:ascii="Times New Roman" w:hAnsi="Times New Roman" w:cs="Times New Roman"/>
                <w:sz w:val="26"/>
                <w:szCs w:val="26"/>
              </w:rPr>
              <w:t>ập nhật,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khôi</w:t>
            </w:r>
            <w:r w:rsidRPr="00043227">
              <w:rPr>
                <w:rFonts w:ascii="Times New Roman" w:hAnsi="Times New Roman" w:cs="Times New Roman"/>
                <w:sz w:val="26"/>
                <w:szCs w:val="26"/>
              </w:rPr>
              <w:t xml:space="preserve"> phục và sao lưu dữ liệu.</w:t>
            </w:r>
          </w:p>
          <w:p w:rsidR="00A9580D" w:rsidRPr="00522655" w:rsidRDefault="00A9580D" w:rsidP="00A9580D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 xml:space="preserve">Dễ </w:t>
            </w:r>
            <w:r w:rsidR="00B83833">
              <w:rPr>
                <w:rFonts w:ascii="Times New Roman" w:hAnsi="Times New Roman" w:cs="Times New Roman"/>
                <w:sz w:val="26"/>
                <w:szCs w:val="26"/>
              </w:rPr>
              <w:t xml:space="preserve">dàng </w:t>
            </w: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nâng cấp và bảo trì</w:t>
            </w:r>
            <w:r w:rsidR="0058487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9580D" w:rsidRPr="005649A3" w:rsidTr="007E2F1E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Các chức năng chính 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A9580D" w:rsidRPr="005649A3" w:rsidRDefault="00522655" w:rsidP="00A9580D">
            <w:pPr>
              <w:pStyle w:val="ListParagraph"/>
              <w:numPr>
                <w:ilvl w:val="0"/>
                <w:numId w:val="4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bdr w:val="none" w:sz="0" w:space="0" w:color="auto" w:frame="1"/>
              </w:rPr>
              <w:t>Đăng ký/ Đăng nhập/ Đăng xuất</w:t>
            </w:r>
            <w:r w:rsidR="00AB20D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bdr w:val="none" w:sz="0" w:space="0" w:color="auto" w:frame="1"/>
              </w:rPr>
              <w:t>.</w:t>
            </w:r>
          </w:p>
          <w:p w:rsidR="00A9580D" w:rsidRPr="00522655" w:rsidRDefault="00AB20D5" w:rsidP="00A9580D">
            <w:pPr>
              <w:pStyle w:val="ListParagraph"/>
              <w:numPr>
                <w:ilvl w:val="0"/>
                <w:numId w:val="6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bdr w:val="none" w:sz="0" w:space="0" w:color="auto" w:frame="1"/>
              </w:rPr>
              <w:t>Tìm kiếm.</w:t>
            </w:r>
          </w:p>
          <w:p w:rsidR="00A9580D" w:rsidRPr="00522655" w:rsidRDefault="00CB055A" w:rsidP="00522655">
            <w:pPr>
              <w:pStyle w:val="ListParagraph"/>
              <w:numPr>
                <w:ilvl w:val="0"/>
                <w:numId w:val="6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bdr w:val="none" w:sz="0" w:space="0" w:color="auto" w:frame="1"/>
              </w:rPr>
              <w:t>Thêm, cập nhật</w:t>
            </w:r>
            <w:r w:rsidR="0052265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bdr w:val="none" w:sz="0" w:space="0" w:color="auto" w:frame="1"/>
              </w:rPr>
              <w:t>, xoá sản phẩm</w:t>
            </w:r>
            <w:r w:rsidR="00AB20D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bdr w:val="none" w:sz="0" w:space="0" w:color="auto" w:frame="1"/>
              </w:rPr>
              <w:t>.</w:t>
            </w:r>
          </w:p>
        </w:tc>
      </w:tr>
      <w:tr w:rsidR="00D7063F" w:rsidRPr="005649A3" w:rsidTr="001421C2">
        <w:trPr>
          <w:trHeight w:val="317"/>
        </w:trPr>
        <w:tc>
          <w:tcPr>
            <w:tcW w:w="2515" w:type="dxa"/>
            <w:tcBorders>
              <w:left w:val="single" w:sz="4" w:space="0" w:color="BFBFBF"/>
              <w:bottom w:val="single" w:sz="4" w:space="0" w:color="BFBFBF" w:themeColor="background1" w:themeShade="BF"/>
              <w:right w:val="single" w:sz="4" w:space="0" w:color="BFBFBF"/>
            </w:tcBorders>
            <w:shd w:val="clear" w:color="auto" w:fill="D9D9D9" w:themeFill="background1" w:themeFillShade="D9"/>
            <w:vAlign w:val="center"/>
          </w:tcPr>
          <w:p w:rsidR="00D7063F" w:rsidRPr="005649A3" w:rsidRDefault="00D7063F" w:rsidP="001421C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Công nghệ thực hiện</w:t>
            </w:r>
          </w:p>
        </w:tc>
        <w:tc>
          <w:tcPr>
            <w:tcW w:w="8851" w:type="dxa"/>
            <w:tcBorders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D7063F" w:rsidRPr="005649A3" w:rsidRDefault="00D7063F" w:rsidP="001421C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 xml:space="preserve">Java </w:t>
            </w:r>
          </w:p>
          <w:p w:rsidR="00D7063F" w:rsidRPr="005649A3" w:rsidRDefault="00D7063F" w:rsidP="001421C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HTML, CSS</w:t>
            </w:r>
          </w:p>
          <w:p w:rsidR="00D7063F" w:rsidRPr="005649A3" w:rsidRDefault="00D7063F" w:rsidP="001421C2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Apache Tomcat</w:t>
            </w:r>
          </w:p>
        </w:tc>
      </w:tr>
      <w:tr w:rsidR="00A9580D" w:rsidRPr="005649A3" w:rsidTr="007E2F1E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Phương pháp thực hiện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A9580D" w:rsidRPr="00815904" w:rsidRDefault="00A9580D" w:rsidP="00A9580D">
            <w:pPr>
              <w:pStyle w:val="ListParagraph"/>
              <w:numPr>
                <w:ilvl w:val="0"/>
                <w:numId w:val="19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159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Giai đoạn 1: Khảo sát</w:t>
            </w:r>
            <w:r w:rsidR="00A76B9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yêu cầu</w:t>
            </w:r>
            <w:r w:rsidR="001F2302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815904" w:rsidRDefault="00A9580D" w:rsidP="00A9580D">
            <w:pPr>
              <w:pStyle w:val="ListParagraph"/>
              <w:numPr>
                <w:ilvl w:val="0"/>
                <w:numId w:val="19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159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Giai đoạn 2: Giai đoạn phân tích.</w:t>
            </w:r>
          </w:p>
          <w:p w:rsidR="00A9580D" w:rsidRPr="00815904" w:rsidRDefault="00A9580D" w:rsidP="00A9580D">
            <w:pPr>
              <w:pStyle w:val="ListParagraph"/>
              <w:numPr>
                <w:ilvl w:val="0"/>
                <w:numId w:val="19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159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Giai đoạn 3: Giai đoạn thiết kế</w:t>
            </w:r>
            <w:r w:rsidR="00B45EC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815904" w:rsidRDefault="00A9580D" w:rsidP="00A9580D">
            <w:pPr>
              <w:pStyle w:val="ListParagraph"/>
              <w:numPr>
                <w:ilvl w:val="0"/>
                <w:numId w:val="19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159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Giai đoạn 4: Giai đoạn xây dựng.</w:t>
            </w:r>
          </w:p>
          <w:p w:rsidR="00A9580D" w:rsidRPr="00815904" w:rsidRDefault="00A9580D" w:rsidP="00A9580D">
            <w:pPr>
              <w:pStyle w:val="ListParagraph"/>
              <w:numPr>
                <w:ilvl w:val="0"/>
                <w:numId w:val="19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159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Giai đoạn 5: Giai đoạn chạy thử.</w:t>
            </w:r>
          </w:p>
          <w:p w:rsidR="00A9580D" w:rsidRPr="00815904" w:rsidRDefault="00A9580D" w:rsidP="00A9580D">
            <w:pPr>
              <w:pStyle w:val="ListParagraph"/>
              <w:numPr>
                <w:ilvl w:val="0"/>
                <w:numId w:val="19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8159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Giai đoạn 6: Giai đoạn kiểm thử</w:t>
            </w:r>
          </w:p>
          <w:p w:rsidR="00A9580D" w:rsidRPr="000B0013" w:rsidRDefault="00A9580D" w:rsidP="00A9580D">
            <w:pPr>
              <w:pStyle w:val="ListParagraph"/>
              <w:numPr>
                <w:ilvl w:val="0"/>
                <w:numId w:val="19"/>
              </w:numPr>
              <w:shd w:val="clear" w:color="auto" w:fill="F8F8FB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815904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Gi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ai đoạn7: Giai đoạn chuyển giao</w:t>
            </w:r>
            <w:r w:rsidR="00B45EC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580D" w:rsidRPr="005649A3" w:rsidTr="007E2F1E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Risk</w:t>
            </w:r>
          </w:p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585"/>
              <w:gridCol w:w="3686"/>
              <w:gridCol w:w="2354"/>
            </w:tblGrid>
            <w:tr w:rsidR="00A9580D" w:rsidRPr="005649A3" w:rsidTr="0025285C">
              <w:tc>
                <w:tcPr>
                  <w:tcW w:w="2585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Rủi ro</w:t>
                  </w:r>
                </w:p>
                <w:p w:rsidR="00A9580D" w:rsidRPr="005649A3" w:rsidRDefault="00A9580D" w:rsidP="00A9580D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686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Khả năng</w:t>
                  </w:r>
                </w:p>
                <w:p w:rsidR="00A9580D" w:rsidRPr="005649A3" w:rsidRDefault="00A9580D" w:rsidP="00A9580D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2354" w:type="dxa"/>
                </w:tcPr>
                <w:p w:rsidR="00A9580D" w:rsidRPr="005649A3" w:rsidRDefault="00A9580D" w:rsidP="00A9580D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b/>
                      <w:bCs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Ảnh hưởng</w:t>
                  </w:r>
                </w:p>
              </w:tc>
            </w:tr>
            <w:tr w:rsidR="00A9580D" w:rsidRPr="005649A3" w:rsidTr="0025285C">
              <w:trPr>
                <w:trHeight w:val="378"/>
              </w:trPr>
              <w:tc>
                <w:tcPr>
                  <w:tcW w:w="2585" w:type="dxa"/>
                </w:tcPr>
                <w:p w:rsidR="00A9580D" w:rsidRPr="005649A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Vấn đề tài chính</w:t>
                  </w:r>
                </w:p>
              </w:tc>
              <w:tc>
                <w:tcPr>
                  <w:tcW w:w="3686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Thấp</w:t>
                  </w:r>
                </w:p>
                <w:p w:rsidR="00A9580D" w:rsidRPr="005649A3" w:rsidRDefault="00A9580D" w:rsidP="00A9580D">
                  <w:pP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2354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Lớn</w:t>
                  </w:r>
                </w:p>
                <w:p w:rsidR="00A9580D" w:rsidRPr="005649A3" w:rsidRDefault="00A9580D" w:rsidP="00A9580D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</w:tr>
            <w:tr w:rsidR="00A9580D" w:rsidRPr="005649A3" w:rsidTr="0025285C">
              <w:tc>
                <w:tcPr>
                  <w:tcW w:w="2585" w:type="dxa"/>
                </w:tcPr>
                <w:p w:rsidR="00A9580D" w:rsidRPr="005649A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Thành viên</w:t>
                  </w:r>
                  <w:r w:rsidRPr="005649A3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</w:rPr>
                    <w:t xml:space="preserve"> </w:t>
                  </w:r>
                  <w:r w:rsidRPr="005649A3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nghỉ việc hoặc có việc đột xuất</w:t>
                  </w:r>
                </w:p>
              </w:tc>
              <w:tc>
                <w:tcPr>
                  <w:tcW w:w="3686" w:type="dxa"/>
                </w:tcPr>
                <w:p w:rsidR="00A9580D" w:rsidRPr="005649A3" w:rsidRDefault="00A9580D" w:rsidP="00A9580D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Cao</w:t>
                  </w:r>
                </w:p>
              </w:tc>
              <w:tc>
                <w:tcPr>
                  <w:tcW w:w="2354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Lớn</w:t>
                  </w:r>
                </w:p>
                <w:p w:rsidR="00A9580D" w:rsidRPr="005649A3" w:rsidRDefault="00A9580D" w:rsidP="00A9580D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</w:tr>
            <w:tr w:rsidR="00A9580D" w:rsidRPr="005649A3" w:rsidTr="0025285C">
              <w:tc>
                <w:tcPr>
                  <w:tcW w:w="2585" w:type="dxa"/>
                </w:tcPr>
                <w:p w:rsidR="00A9580D" w:rsidRPr="005649A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Công việc không hoàn thành đúng chỉ tiêu</w:t>
                  </w:r>
                </w:p>
              </w:tc>
              <w:tc>
                <w:tcPr>
                  <w:tcW w:w="3686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Thấp</w:t>
                  </w:r>
                </w:p>
                <w:p w:rsidR="00A9580D" w:rsidRPr="005649A3" w:rsidRDefault="00A9580D" w:rsidP="00A9580D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2354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Bình thường</w:t>
                  </w:r>
                </w:p>
                <w:p w:rsidR="00A9580D" w:rsidRPr="005649A3" w:rsidRDefault="00A9580D" w:rsidP="00A9580D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</w:tr>
            <w:tr w:rsidR="00A9580D" w:rsidRPr="005649A3" w:rsidTr="0025285C">
              <w:trPr>
                <w:trHeight w:val="64"/>
              </w:trPr>
              <w:tc>
                <w:tcPr>
                  <w:tcW w:w="2585" w:type="dxa"/>
                </w:tcPr>
                <w:p w:rsidR="00A9580D" w:rsidRPr="005649A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Thay đổi yêu cầu đột ngột</w:t>
                  </w:r>
                </w:p>
              </w:tc>
              <w:tc>
                <w:tcPr>
                  <w:tcW w:w="3686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Bình thường</w:t>
                  </w:r>
                </w:p>
                <w:p w:rsidR="00A9580D" w:rsidRPr="005649A3" w:rsidRDefault="00A9580D" w:rsidP="00A9580D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2354" w:type="dxa"/>
                </w:tcPr>
                <w:p w:rsidR="00A9580D" w:rsidRPr="005649A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Bình thường</w:t>
                  </w:r>
                </w:p>
              </w:tc>
            </w:tr>
            <w:tr w:rsidR="00A9580D" w:rsidRPr="005649A3" w:rsidTr="0025285C">
              <w:tc>
                <w:tcPr>
                  <w:tcW w:w="2585" w:type="dxa"/>
                </w:tcPr>
                <w:p w:rsidR="00A9580D" w:rsidRPr="00094BF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Phần mềm có nhiều lỗi hoạt động</w:t>
                  </w:r>
                </w:p>
                <w:p w:rsidR="00A9580D" w:rsidRPr="005649A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bdr w:val="none" w:sz="0" w:space="0" w:color="auto" w:frame="1"/>
                    </w:rPr>
                  </w:pPr>
                </w:p>
              </w:tc>
              <w:tc>
                <w:tcPr>
                  <w:tcW w:w="3686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Thấp</w:t>
                  </w:r>
                </w:p>
                <w:p w:rsidR="00A9580D" w:rsidRPr="005649A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</w:pPr>
                </w:p>
              </w:tc>
              <w:tc>
                <w:tcPr>
                  <w:tcW w:w="2354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Lớn</w:t>
                  </w:r>
                </w:p>
                <w:p w:rsidR="00A9580D" w:rsidRPr="005649A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</w:pPr>
                </w:p>
              </w:tc>
            </w:tr>
            <w:tr w:rsidR="00A9580D" w:rsidRPr="005649A3" w:rsidTr="0025285C">
              <w:tc>
                <w:tcPr>
                  <w:tcW w:w="2585" w:type="dxa"/>
                </w:tcPr>
                <w:p w:rsidR="00A9580D" w:rsidRPr="00094BF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Lỗi tương thích hệ thống</w:t>
                  </w:r>
                </w:p>
                <w:p w:rsidR="00A9580D" w:rsidRPr="005649A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b/>
                      <w:i/>
                      <w:color w:val="000000"/>
                      <w:sz w:val="26"/>
                      <w:szCs w:val="26"/>
                      <w:bdr w:val="none" w:sz="0" w:space="0" w:color="auto" w:frame="1"/>
                    </w:rPr>
                  </w:pPr>
                </w:p>
              </w:tc>
              <w:tc>
                <w:tcPr>
                  <w:tcW w:w="3686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Thấp</w:t>
                  </w:r>
                </w:p>
                <w:p w:rsidR="00A9580D" w:rsidRPr="005649A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</w:pPr>
                </w:p>
              </w:tc>
              <w:tc>
                <w:tcPr>
                  <w:tcW w:w="2354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Bình thường</w:t>
                  </w:r>
                </w:p>
                <w:p w:rsidR="00A9580D" w:rsidRPr="005649A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</w:pPr>
                </w:p>
              </w:tc>
            </w:tr>
            <w:tr w:rsidR="00A9580D" w:rsidRPr="005649A3" w:rsidTr="0025285C">
              <w:tc>
                <w:tcPr>
                  <w:tcW w:w="2585" w:type="dxa"/>
                </w:tcPr>
                <w:p w:rsidR="00A9580D" w:rsidRPr="00094BF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 Cơ sở dữ liệu bị sai và thiếu</w:t>
                  </w:r>
                </w:p>
                <w:p w:rsidR="00A9580D" w:rsidRPr="005649A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b/>
                      <w:color w:val="000000"/>
                      <w:sz w:val="26"/>
                      <w:szCs w:val="26"/>
                      <w:bdr w:val="none" w:sz="0" w:space="0" w:color="auto" w:frame="1"/>
                    </w:rPr>
                  </w:pPr>
                </w:p>
              </w:tc>
              <w:tc>
                <w:tcPr>
                  <w:tcW w:w="3686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Bình thường</w:t>
                  </w:r>
                </w:p>
                <w:p w:rsidR="00A9580D" w:rsidRPr="005649A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</w:pPr>
                </w:p>
              </w:tc>
              <w:tc>
                <w:tcPr>
                  <w:tcW w:w="2354" w:type="dxa"/>
                </w:tcPr>
                <w:p w:rsidR="00A9580D" w:rsidRPr="00094BF3" w:rsidRDefault="00A9580D" w:rsidP="00A9580D">
                  <w:pPr>
                    <w:shd w:val="clear" w:color="auto" w:fill="F8F8FB"/>
                    <w:jc w:val="center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</w:rPr>
                  </w:pPr>
                  <w:r w:rsidRPr="005649A3"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  <w:t>Lớn</w:t>
                  </w:r>
                </w:p>
                <w:p w:rsidR="00A9580D" w:rsidRPr="005649A3" w:rsidRDefault="00A9580D" w:rsidP="00A9580D">
                  <w:pPr>
                    <w:shd w:val="clear" w:color="auto" w:fill="F8F8FB"/>
                    <w:rPr>
                      <w:rFonts w:ascii="Times New Roman" w:eastAsia="Times New Roman" w:hAnsi="Times New Roman" w:cs="Times New Roman"/>
                      <w:color w:val="000000"/>
                      <w:sz w:val="26"/>
                      <w:szCs w:val="26"/>
                      <w:bdr w:val="none" w:sz="0" w:space="0" w:color="auto" w:frame="1"/>
                    </w:rPr>
                  </w:pPr>
                </w:p>
              </w:tc>
            </w:tr>
          </w:tbl>
          <w:p w:rsidR="00A9580D" w:rsidRPr="005649A3" w:rsidRDefault="00A9580D" w:rsidP="00A9580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9580D" w:rsidRPr="005649A3" w:rsidTr="00F64300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Kế hoạch quản lý thay đổi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A9580D" w:rsidRPr="005649A3" w:rsidRDefault="00A9580D" w:rsidP="00A9580D">
            <w:pPr>
              <w:pStyle w:val="ListParagraph"/>
              <w:numPr>
                <w:ilvl w:val="0"/>
                <w:numId w:val="17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Ngăn chặn những thay đổi ngoài ý muốn không chính đáng trong phạm vi dự án</w:t>
            </w:r>
            <w:r w:rsidR="002E4B0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7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 bảo thay đổi theo yêu cầu giải quyết phạm vi dự án hơn là cấu trúc dự án hay kiểm soát</w:t>
            </w:r>
            <w:r w:rsidR="002E4B0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7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 bảo ảnh hưởng của thay đổi được phác thảo rõ ràng</w:t>
            </w:r>
            <w:r w:rsidR="002E4B0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7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 bảo yêu cầu thay đổi được cấp phép chính thức trước khi tiếp tục</w:t>
            </w:r>
            <w:r w:rsidR="002E4B0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7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 bảo tất cả các đối tượng liên quan dự án chính/ đội ngũ thành viên đều được thông báo về cách giải quyết thay đổi</w:t>
            </w:r>
            <w:r w:rsidR="002E4B0A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7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Đảm bảo lịch trình, kinh phí hay đặc điểm kỹ thuật của dự án được điều chỉnh để phản ánh các thay đổi cho phép</w:t>
            </w:r>
            <w:r w:rsidR="003B5B1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7"/>
              </w:numPr>
              <w:shd w:val="clear" w:color="auto" w:fill="F8F8FB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Mục đ</w:t>
            </w:r>
            <w:r w:rsidR="0083364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ích của quản lý thay đổi là </w:t>
            </w: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tối thiểu hóa những tác động tiêu cực lên năng suất khi có thay đổi xảy ra</w:t>
            </w:r>
            <w:r w:rsidR="003B5B1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580D" w:rsidRPr="005649A3" w:rsidTr="00F64300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Chuyển giao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A9580D" w:rsidRPr="005649A3" w:rsidRDefault="00A9580D" w:rsidP="00A9580D">
            <w:pPr>
              <w:pStyle w:val="ListParagraph"/>
              <w:numPr>
                <w:ilvl w:val="0"/>
                <w:numId w:val="18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Viết tài liệu </w:t>
            </w:r>
            <w:r w:rsidR="007B078E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hướng dẫn sử dụng và mô phỏng</w:t>
            </w: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hoạt động của website</w:t>
            </w:r>
            <w:r w:rsidR="00AD045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8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Đào tạo trực tiếp cách sử dụng phần mềm và quản trị website cho nhân viên</w:t>
            </w:r>
            <w:r w:rsidR="000E14D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8"/>
              </w:numPr>
              <w:shd w:val="clear" w:color="auto" w:fill="F8F8FB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Lấy chữ kí xác nhận từ nhà đầu tư về việc dự án hoàn thành đúng yêu cầu của nhà đầu tư</w:t>
            </w:r>
            <w:r w:rsidR="000E14D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8"/>
              </w:numPr>
              <w:shd w:val="clear" w:color="auto" w:fill="F8F8FB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Bàn giao sản phẩm cho khách hàng kèm bản hư</w:t>
            </w:r>
            <w:r w:rsidR="000E14D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ớng dẫn sử dụng (video, ghi chú</w:t>
            </w: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)</w:t>
            </w:r>
            <w:r w:rsidR="000E14DB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.</w:t>
            </w:r>
          </w:p>
        </w:tc>
      </w:tr>
      <w:tr w:rsidR="00A9580D" w:rsidRPr="005649A3" w:rsidTr="00F64300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9580D" w:rsidRPr="005649A3" w:rsidRDefault="00043227" w:rsidP="00A958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Vai trò các thành viên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A9580D" w:rsidRPr="005649A3" w:rsidRDefault="00A9580D" w:rsidP="00A9580D">
            <w:pPr>
              <w:pStyle w:val="ListParagraph"/>
              <w:numPr>
                <w:ilvl w:val="0"/>
                <w:numId w:val="11"/>
              </w:numPr>
              <w:shd w:val="clear" w:color="auto" w:fill="F8F8FB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Leader</w:t>
            </w:r>
            <w:r w:rsidRPr="005649A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: </w:t>
            </w: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Gia Huy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1"/>
              </w:numPr>
              <w:shd w:val="clear" w:color="auto" w:fill="F8F8FB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Phân tích nghiệp vụ: 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Đình Minh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1"/>
              </w:numPr>
              <w:shd w:val="clear" w:color="auto" w:fill="F8F8FB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Designer: </w:t>
            </w:r>
            <w:r w:rsidR="002717D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Đình Minh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1"/>
              </w:numPr>
              <w:shd w:val="clear" w:color="auto" w:fill="F8F8FB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Tester: </w:t>
            </w:r>
            <w:r w:rsidR="002717D1"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Gia Huy</w:t>
            </w:r>
            <w:bookmarkStart w:id="0" w:name="_GoBack"/>
            <w:bookmarkEnd w:id="0"/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1"/>
              </w:numPr>
              <w:shd w:val="clear" w:color="auto" w:fill="F8F8FB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Kỹ thuật viên: </w:t>
            </w:r>
            <w:r w:rsidR="00043227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Trần Đình Minh</w:t>
            </w:r>
          </w:p>
          <w:p w:rsidR="00A9580D" w:rsidRPr="00542A64" w:rsidRDefault="00A9580D" w:rsidP="00542A64">
            <w:pPr>
              <w:pStyle w:val="ListParagraph"/>
              <w:numPr>
                <w:ilvl w:val="0"/>
                <w:numId w:val="11"/>
              </w:numPr>
              <w:shd w:val="clear" w:color="auto" w:fill="F8F8FB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  <w:r w:rsidRPr="005649A3"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Developer: </w:t>
            </w:r>
            <w:r w:rsidRPr="005649A3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Vương Gia Huy</w:t>
            </w:r>
          </w:p>
        </w:tc>
      </w:tr>
      <w:tr w:rsidR="00A9580D" w:rsidRPr="005649A3" w:rsidTr="007E2F1E">
        <w:trPr>
          <w:trHeight w:val="317"/>
        </w:trPr>
        <w:tc>
          <w:tcPr>
            <w:tcW w:w="25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A9580D" w:rsidRPr="005649A3" w:rsidRDefault="00A9580D" w:rsidP="00A9580D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b/>
                <w:sz w:val="26"/>
                <w:szCs w:val="26"/>
              </w:rPr>
              <w:t>Sản phẩm bàn giao</w:t>
            </w:r>
          </w:p>
        </w:tc>
        <w:tc>
          <w:tcPr>
            <w:tcW w:w="88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A9580D" w:rsidRPr="005649A3" w:rsidRDefault="0054133B" w:rsidP="00A9580D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Phần mềm đ</w:t>
            </w:r>
            <w:r w:rsidR="00A9580D" w:rsidRPr="005649A3">
              <w:rPr>
                <w:rFonts w:ascii="Times New Roman" w:hAnsi="Times New Roman" w:cs="Times New Roman"/>
                <w:sz w:val="26"/>
                <w:szCs w:val="26"/>
              </w:rPr>
              <w:t>áp ứng các chức năng được yêu cầu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Mã nguồn (source code)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Tài liệ</w:t>
            </w:r>
            <w:r w:rsidR="005D04E9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 xml:space="preserve"> hướng dẫn sử dụng</w:t>
            </w:r>
            <w:r w:rsidR="005D04E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A9580D" w:rsidRPr="005649A3" w:rsidRDefault="00A9580D" w:rsidP="00A9580D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5649A3">
              <w:rPr>
                <w:rFonts w:ascii="Times New Roman" w:hAnsi="Times New Roman" w:cs="Times New Roman"/>
                <w:sz w:val="26"/>
                <w:szCs w:val="26"/>
              </w:rPr>
              <w:t>Tài liệu phát triển</w:t>
            </w:r>
            <w:r w:rsidR="005D04E9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8C23E1" w:rsidRPr="005649A3" w:rsidRDefault="008C23E1" w:rsidP="000D44FD">
      <w:pPr>
        <w:rPr>
          <w:rFonts w:ascii="Times New Roman" w:hAnsi="Times New Roman" w:cs="Times New Roman"/>
          <w:sz w:val="26"/>
          <w:szCs w:val="26"/>
        </w:rPr>
      </w:pPr>
    </w:p>
    <w:sectPr w:rsidR="008C23E1" w:rsidRPr="005649A3" w:rsidSect="00AE6E17">
      <w:pgSz w:w="12240" w:h="15840"/>
      <w:pgMar w:top="432" w:right="432" w:bottom="432" w:left="43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E2F57" w:rsidRDefault="00AE2F57" w:rsidP="000D44FD">
      <w:r>
        <w:separator/>
      </w:r>
    </w:p>
  </w:endnote>
  <w:endnote w:type="continuationSeparator" w:id="0">
    <w:p w:rsidR="00AE2F57" w:rsidRDefault="00AE2F57" w:rsidP="000D44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E2F57" w:rsidRDefault="00AE2F57" w:rsidP="000D44FD">
      <w:r>
        <w:separator/>
      </w:r>
    </w:p>
  </w:footnote>
  <w:footnote w:type="continuationSeparator" w:id="0">
    <w:p w:rsidR="00AE2F57" w:rsidRDefault="00AE2F57" w:rsidP="000D44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D74A0"/>
    <w:multiLevelType w:val="hybridMultilevel"/>
    <w:tmpl w:val="D292C65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2F2CA7"/>
    <w:multiLevelType w:val="multilevel"/>
    <w:tmpl w:val="88362806"/>
    <w:lvl w:ilvl="0">
      <w:start w:val="1"/>
      <w:numFmt w:val="bullet"/>
      <w:lvlText w:val=""/>
      <w:lvlJc w:val="left"/>
      <w:pPr>
        <w:tabs>
          <w:tab w:val="num" w:pos="3195"/>
        </w:tabs>
        <w:ind w:left="319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915"/>
        </w:tabs>
        <w:ind w:left="391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635"/>
        </w:tabs>
        <w:ind w:left="463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355"/>
        </w:tabs>
        <w:ind w:left="535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075"/>
        </w:tabs>
        <w:ind w:left="607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795"/>
        </w:tabs>
        <w:ind w:left="679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515"/>
        </w:tabs>
        <w:ind w:left="751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235"/>
        </w:tabs>
        <w:ind w:left="823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955"/>
        </w:tabs>
        <w:ind w:left="8955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D6B75"/>
    <w:multiLevelType w:val="hybridMultilevel"/>
    <w:tmpl w:val="693CA4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9675F4"/>
    <w:multiLevelType w:val="hybridMultilevel"/>
    <w:tmpl w:val="C9DED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540A0"/>
    <w:multiLevelType w:val="hybridMultilevel"/>
    <w:tmpl w:val="010C75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530E1"/>
    <w:multiLevelType w:val="hybridMultilevel"/>
    <w:tmpl w:val="B554F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65732E"/>
    <w:multiLevelType w:val="hybridMultilevel"/>
    <w:tmpl w:val="FB825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C2580"/>
    <w:multiLevelType w:val="hybridMultilevel"/>
    <w:tmpl w:val="CB0663D0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055167"/>
    <w:multiLevelType w:val="hybridMultilevel"/>
    <w:tmpl w:val="6A06FA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91D79"/>
    <w:multiLevelType w:val="hybridMultilevel"/>
    <w:tmpl w:val="BD2A6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776DB"/>
    <w:multiLevelType w:val="hybridMultilevel"/>
    <w:tmpl w:val="0D7A7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645C7E"/>
    <w:multiLevelType w:val="hybridMultilevel"/>
    <w:tmpl w:val="0922C2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F46E1"/>
    <w:multiLevelType w:val="hybridMultilevel"/>
    <w:tmpl w:val="DE76F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5D2642"/>
    <w:multiLevelType w:val="hybridMultilevel"/>
    <w:tmpl w:val="B9D46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436F8"/>
    <w:multiLevelType w:val="hybridMultilevel"/>
    <w:tmpl w:val="09C66E9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0F35A0"/>
    <w:multiLevelType w:val="hybridMultilevel"/>
    <w:tmpl w:val="DF1CE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2D080D"/>
    <w:multiLevelType w:val="hybridMultilevel"/>
    <w:tmpl w:val="FE5EF6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C7D35AF"/>
    <w:multiLevelType w:val="hybridMultilevel"/>
    <w:tmpl w:val="5636C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543F4D"/>
    <w:multiLevelType w:val="hybridMultilevel"/>
    <w:tmpl w:val="688AD01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83C5963"/>
    <w:multiLevelType w:val="hybridMultilevel"/>
    <w:tmpl w:val="F3325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343D3D"/>
    <w:multiLevelType w:val="hybridMultilevel"/>
    <w:tmpl w:val="17543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1B51D0"/>
    <w:multiLevelType w:val="hybridMultilevel"/>
    <w:tmpl w:val="B14AF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0"/>
  </w:num>
  <w:num w:numId="4">
    <w:abstractNumId w:val="17"/>
  </w:num>
  <w:num w:numId="5">
    <w:abstractNumId w:val="18"/>
  </w:num>
  <w:num w:numId="6">
    <w:abstractNumId w:val="13"/>
  </w:num>
  <w:num w:numId="7">
    <w:abstractNumId w:val="11"/>
  </w:num>
  <w:num w:numId="8">
    <w:abstractNumId w:val="0"/>
  </w:num>
  <w:num w:numId="9">
    <w:abstractNumId w:val="16"/>
  </w:num>
  <w:num w:numId="10">
    <w:abstractNumId w:val="8"/>
  </w:num>
  <w:num w:numId="11">
    <w:abstractNumId w:val="21"/>
  </w:num>
  <w:num w:numId="12">
    <w:abstractNumId w:val="20"/>
  </w:num>
  <w:num w:numId="13">
    <w:abstractNumId w:val="2"/>
  </w:num>
  <w:num w:numId="14">
    <w:abstractNumId w:val="6"/>
  </w:num>
  <w:num w:numId="15">
    <w:abstractNumId w:val="9"/>
  </w:num>
  <w:num w:numId="16">
    <w:abstractNumId w:val="12"/>
  </w:num>
  <w:num w:numId="17">
    <w:abstractNumId w:val="3"/>
  </w:num>
  <w:num w:numId="18">
    <w:abstractNumId w:val="15"/>
  </w:num>
  <w:num w:numId="19">
    <w:abstractNumId w:val="19"/>
  </w:num>
  <w:num w:numId="20">
    <w:abstractNumId w:val="7"/>
  </w:num>
  <w:num w:numId="21">
    <w:abstractNumId w:val="5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97D"/>
    <w:rsid w:val="00001F8E"/>
    <w:rsid w:val="00016205"/>
    <w:rsid w:val="00017C2A"/>
    <w:rsid w:val="00024A30"/>
    <w:rsid w:val="00031D97"/>
    <w:rsid w:val="00036F4C"/>
    <w:rsid w:val="00043227"/>
    <w:rsid w:val="00050A48"/>
    <w:rsid w:val="000576EC"/>
    <w:rsid w:val="000A12A8"/>
    <w:rsid w:val="000B0013"/>
    <w:rsid w:val="000B300F"/>
    <w:rsid w:val="000D44FD"/>
    <w:rsid w:val="000E0568"/>
    <w:rsid w:val="000E14DB"/>
    <w:rsid w:val="000E3154"/>
    <w:rsid w:val="000F6427"/>
    <w:rsid w:val="001E1A71"/>
    <w:rsid w:val="001F2302"/>
    <w:rsid w:val="00213C19"/>
    <w:rsid w:val="00221435"/>
    <w:rsid w:val="0025285C"/>
    <w:rsid w:val="002717D1"/>
    <w:rsid w:val="002C7EFF"/>
    <w:rsid w:val="002E4B0A"/>
    <w:rsid w:val="003270D3"/>
    <w:rsid w:val="0035653F"/>
    <w:rsid w:val="003A0CA5"/>
    <w:rsid w:val="003B5B1F"/>
    <w:rsid w:val="00414FB6"/>
    <w:rsid w:val="00461230"/>
    <w:rsid w:val="00522655"/>
    <w:rsid w:val="0054133B"/>
    <w:rsid w:val="00542A64"/>
    <w:rsid w:val="0055223C"/>
    <w:rsid w:val="0055579F"/>
    <w:rsid w:val="005649A3"/>
    <w:rsid w:val="00580766"/>
    <w:rsid w:val="0058487B"/>
    <w:rsid w:val="00584BB2"/>
    <w:rsid w:val="00591AA8"/>
    <w:rsid w:val="005B28BD"/>
    <w:rsid w:val="005D04E9"/>
    <w:rsid w:val="005E257B"/>
    <w:rsid w:val="00605DC7"/>
    <w:rsid w:val="006302FF"/>
    <w:rsid w:val="00630731"/>
    <w:rsid w:val="00646ED0"/>
    <w:rsid w:val="0065348C"/>
    <w:rsid w:val="00670E7F"/>
    <w:rsid w:val="006920AF"/>
    <w:rsid w:val="006E4B68"/>
    <w:rsid w:val="00707D0F"/>
    <w:rsid w:val="0075512D"/>
    <w:rsid w:val="0075716C"/>
    <w:rsid w:val="007A0376"/>
    <w:rsid w:val="007B078E"/>
    <w:rsid w:val="007B1510"/>
    <w:rsid w:val="007D1E9D"/>
    <w:rsid w:val="007D41D4"/>
    <w:rsid w:val="007E2F1E"/>
    <w:rsid w:val="008022C6"/>
    <w:rsid w:val="00805163"/>
    <w:rsid w:val="00814B49"/>
    <w:rsid w:val="00815904"/>
    <w:rsid w:val="008257C5"/>
    <w:rsid w:val="00827D48"/>
    <w:rsid w:val="00830AAE"/>
    <w:rsid w:val="0083364B"/>
    <w:rsid w:val="00840563"/>
    <w:rsid w:val="0084602C"/>
    <w:rsid w:val="0085267F"/>
    <w:rsid w:val="008669BB"/>
    <w:rsid w:val="00866D40"/>
    <w:rsid w:val="008C23E1"/>
    <w:rsid w:val="00986FB5"/>
    <w:rsid w:val="009A2B94"/>
    <w:rsid w:val="009B1936"/>
    <w:rsid w:val="009B4F75"/>
    <w:rsid w:val="00A036F5"/>
    <w:rsid w:val="00A26B51"/>
    <w:rsid w:val="00A348FC"/>
    <w:rsid w:val="00A41AF1"/>
    <w:rsid w:val="00A76B97"/>
    <w:rsid w:val="00A9580D"/>
    <w:rsid w:val="00AB20D5"/>
    <w:rsid w:val="00AD0456"/>
    <w:rsid w:val="00AE2F57"/>
    <w:rsid w:val="00AE397D"/>
    <w:rsid w:val="00AE4CD7"/>
    <w:rsid w:val="00AE6E17"/>
    <w:rsid w:val="00B45ECD"/>
    <w:rsid w:val="00B74ED5"/>
    <w:rsid w:val="00B83833"/>
    <w:rsid w:val="00BA0108"/>
    <w:rsid w:val="00BA2870"/>
    <w:rsid w:val="00C60415"/>
    <w:rsid w:val="00C65EBC"/>
    <w:rsid w:val="00CB055A"/>
    <w:rsid w:val="00D2268E"/>
    <w:rsid w:val="00D47229"/>
    <w:rsid w:val="00D7063F"/>
    <w:rsid w:val="00DD743A"/>
    <w:rsid w:val="00E14060"/>
    <w:rsid w:val="00E40206"/>
    <w:rsid w:val="00E4442F"/>
    <w:rsid w:val="00E834A3"/>
    <w:rsid w:val="00EE3C2C"/>
    <w:rsid w:val="00F808B6"/>
    <w:rsid w:val="00F81CA6"/>
    <w:rsid w:val="00F957D8"/>
    <w:rsid w:val="00FE5519"/>
    <w:rsid w:val="00FF6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30"/>
  <w15:docId w15:val="{B80744CD-9F5D-4528-BA76-0C036E9CD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97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08B6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808B6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08B6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D44FD"/>
    <w:pPr>
      <w:spacing w:before="100" w:beforeAutospacing="1" w:after="100" w:afterAutospacing="1"/>
    </w:pPr>
    <w:rPr>
      <w:rFonts w:ascii="Times New Roman" w:hAnsi="Times New Roman" w:cs="Times New Roman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0D44F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44FD"/>
  </w:style>
  <w:style w:type="paragraph" w:styleId="Footer">
    <w:name w:val="footer"/>
    <w:basedOn w:val="Normal"/>
    <w:link w:val="FooterChar"/>
    <w:uiPriority w:val="99"/>
    <w:unhideWhenUsed/>
    <w:rsid w:val="000D44F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44FD"/>
  </w:style>
  <w:style w:type="table" w:styleId="TableGrid">
    <w:name w:val="Table Grid"/>
    <w:basedOn w:val="TableNormal"/>
    <w:uiPriority w:val="39"/>
    <w:rsid w:val="000D44FD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E2F1E"/>
  </w:style>
  <w:style w:type="character" w:customStyle="1" w:styleId="Heading1Char">
    <w:name w:val="Heading 1 Char"/>
    <w:basedOn w:val="DefaultParagraphFont"/>
    <w:link w:val="Heading1"/>
    <w:uiPriority w:val="9"/>
    <w:rsid w:val="00AE397D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E14060"/>
    <w:pPr>
      <w:spacing w:before="20" w:after="20" w:line="0" w:lineRule="atLeast"/>
      <w:ind w:left="720"/>
      <w:contextualSpacing/>
    </w:pPr>
    <w:rPr>
      <w:rFonts w:eastAsia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9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eeshan\Desktop\Post%20Create\Project%20Charter%20Templates\IC-Project-Charter-Template-8556_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72DF3A-9428-4087-8A6A-2C4883087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IC-Project-Charter-Template-8556_WORD.dotx</Template>
  <TotalTime>296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Smartsheet</Company>
  <LinksUpToDate>false</LinksUpToDate>
  <CharactersWithSpaces>3474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Zeeshan</dc:creator>
  <cp:lastModifiedBy>Microsoft account</cp:lastModifiedBy>
  <cp:revision>48</cp:revision>
  <cp:lastPrinted>2018-08-02T18:28:00Z</cp:lastPrinted>
  <dcterms:created xsi:type="dcterms:W3CDTF">2019-05-06T09:53:00Z</dcterms:created>
  <dcterms:modified xsi:type="dcterms:W3CDTF">2026-07-11T03:57:00Z</dcterms:modified>
</cp:coreProperties>
</file>